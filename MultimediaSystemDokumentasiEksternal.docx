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75C8D154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2D960" w14:textId="77777777" w:rsidR="00F2337B" w:rsidRDefault="00F2337B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F2337B">
              <w:rPr>
                <w:rFonts w:ascii="Arial Narrow" w:hAnsi="Arial Narrow" w:cs="Tahoma"/>
                <w:sz w:val="36"/>
              </w:rPr>
              <w:t>COMP7084001</w:t>
            </w:r>
          </w:p>
          <w:p w14:paraId="36656A16" w14:textId="2A25CC5C" w:rsidR="000035F9" w:rsidRPr="00876A58" w:rsidRDefault="00F2337B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F2337B">
              <w:rPr>
                <w:rFonts w:ascii="Arial Narrow" w:hAnsi="Arial Narrow" w:cs="Tahoma"/>
                <w:sz w:val="36"/>
              </w:rPr>
              <w:t>Multimedia Systems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7B39859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 / Even /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>Compact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02619882" w:rsidR="009F37DD" w:rsidRPr="00740F48" w:rsidRDefault="00F2337B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KiZe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384BF8D3" w:rsidR="00740F48" w:rsidRPr="009F37DD" w:rsidRDefault="00F2337B" w:rsidP="002F11B8">
      <w:pPr>
        <w:spacing w:line="360" w:lineRule="auto"/>
        <w:ind w:firstLine="360"/>
      </w:pPr>
      <w:proofErr w:type="spellStart"/>
      <w:r>
        <w:t>KiZe</w:t>
      </w:r>
      <w:proofErr w:type="spellEnd"/>
      <w:r>
        <w:t xml:space="preserve"> </w:t>
      </w:r>
      <w:proofErr w:type="spellStart"/>
      <w:r w:rsidR="0046125D">
        <w:t>aplikasi</w:t>
      </w:r>
      <w:proofErr w:type="spellEnd"/>
      <w:r w:rsidR="0046125D">
        <w:t xml:space="preserve"> </w:t>
      </w:r>
      <w:proofErr w:type="spellStart"/>
      <w:r w:rsidR="0046125D">
        <w:t>untuk</w:t>
      </w:r>
      <w:proofErr w:type="spellEnd"/>
      <w:r w:rsidR="0046125D">
        <w:t xml:space="preserve"> </w:t>
      </w:r>
      <w:proofErr w:type="spellStart"/>
      <w:r w:rsidR="0046125D">
        <w:t>memperkenalkan</w:t>
      </w:r>
      <w:proofErr w:type="spellEnd"/>
      <w:r w:rsidR="0046125D">
        <w:t xml:space="preserve"> </w:t>
      </w:r>
      <w:proofErr w:type="spellStart"/>
      <w:r w:rsidR="0046125D">
        <w:t>karakter</w:t>
      </w:r>
      <w:proofErr w:type="spellEnd"/>
      <w:r w:rsidR="0046125D">
        <w:t xml:space="preserve"> line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220027A" w14:textId="2DC3F32F" w:rsidR="00E55C95" w:rsidRDefault="00524E36" w:rsidP="002F11B8">
      <w:pPr>
        <w:pStyle w:val="ListParagraph"/>
        <w:numPr>
          <w:ilvl w:val="0"/>
          <w:numId w:val="20"/>
        </w:numPr>
        <w:spacing w:line="360" w:lineRule="auto"/>
      </w:pPr>
      <w:r>
        <w:t>Page 1</w:t>
      </w:r>
      <w:r w:rsidR="00E55C95">
        <w:t xml:space="preserve"> </w:t>
      </w:r>
    </w:p>
    <w:p w14:paraId="3B083AF6" w14:textId="6893B552" w:rsidR="0046125D" w:rsidRDefault="00523C99" w:rsidP="0046125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5A00633" wp14:editId="5F51C088">
            <wp:extent cx="5694174" cy="42900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90" cy="4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5963" w14:textId="1B4BB0AD" w:rsidR="0046125D" w:rsidRDefault="0046125D" w:rsidP="0046125D">
      <w:pPr>
        <w:pStyle w:val="ListParagraph"/>
        <w:spacing w:line="360" w:lineRule="auto"/>
      </w:pPr>
      <w:r>
        <w:t xml:space="preserve">1. Home Button =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1C58B01" w14:textId="7456EDF6" w:rsidR="0046125D" w:rsidRDefault="0046125D" w:rsidP="0046125D">
      <w:pPr>
        <w:pStyle w:val="ListParagraph"/>
        <w:spacing w:line="360" w:lineRule="auto"/>
      </w:pPr>
      <w:r>
        <w:t xml:space="preserve">2. </w:t>
      </w:r>
      <w:proofErr w:type="spellStart"/>
      <w:r>
        <w:t>Kize</w:t>
      </w:r>
      <w:proofErr w:type="spellEnd"/>
      <w:r>
        <w:t xml:space="preserve"> Friends Button =</w:t>
      </w:r>
      <w:r w:rsidR="00631C94">
        <w:t xml:space="preserve"> button </w:t>
      </w:r>
      <w:proofErr w:type="spellStart"/>
      <w:r w:rsidR="00631C94">
        <w:t>untuk</w:t>
      </w:r>
      <w:proofErr w:type="spellEnd"/>
      <w:r>
        <w:t xml:space="preserve"> </w:t>
      </w:r>
      <w:proofErr w:type="spellStart"/>
      <w:r w:rsidR="00631C94">
        <w:t>berpindah</w:t>
      </w:r>
      <w:proofErr w:type="spellEnd"/>
      <w:r w:rsidR="00631C94">
        <w:t xml:space="preserve"> </w:t>
      </w:r>
      <w:proofErr w:type="spellStart"/>
      <w:r>
        <w:t>menampilkan</w:t>
      </w:r>
      <w:proofErr w:type="spellEnd"/>
      <w:r>
        <w:t xml:space="preserve"> video </w:t>
      </w:r>
      <w:r w:rsidR="00631C94">
        <w:t xml:space="preserve">yang </w:t>
      </w:r>
      <w:proofErr w:type="spellStart"/>
      <w:r w:rsidR="00631C94">
        <w:t>berisi</w:t>
      </w:r>
      <w:proofErr w:type="spellEnd"/>
      <w:r w:rsidR="00631C94">
        <w:t xml:space="preserve"> </w:t>
      </w:r>
      <w:proofErr w:type="spellStart"/>
      <w:r w:rsidR="00631C94">
        <w:t>karakter</w:t>
      </w:r>
      <w:proofErr w:type="spellEnd"/>
      <w:r w:rsidR="00631C94">
        <w:t xml:space="preserve"> line</w:t>
      </w:r>
    </w:p>
    <w:p w14:paraId="3DF8E400" w14:textId="41647E51" w:rsidR="00631C94" w:rsidRDefault="00631C94" w:rsidP="0046125D">
      <w:pPr>
        <w:pStyle w:val="ListParagraph"/>
        <w:spacing w:line="360" w:lineRule="auto"/>
      </w:pPr>
      <w:r>
        <w:lastRenderedPageBreak/>
        <w:t xml:space="preserve">3. Chat Button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chat</w:t>
      </w:r>
    </w:p>
    <w:p w14:paraId="2F316C97" w14:textId="6ADCCAD2" w:rsidR="00631C94" w:rsidRDefault="00631C94" w:rsidP="0046125D">
      <w:pPr>
        <w:pStyle w:val="ListParagraph"/>
        <w:spacing w:line="360" w:lineRule="auto"/>
      </w:pPr>
      <w:r>
        <w:t xml:space="preserve">4. Download </w:t>
      </w:r>
      <w:proofErr w:type="gramStart"/>
      <w:r>
        <w:t>Button  =</w:t>
      </w:r>
      <w:proofErr w:type="gramEnd"/>
      <w:r>
        <w:t xml:space="preserve">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24E36">
        <w:t>tombil</w:t>
      </w:r>
      <w:proofErr w:type="spellEnd"/>
      <w:r w:rsidR="00524E36">
        <w:t xml:space="preserve"> </w:t>
      </w:r>
      <w:proofErr w:type="spellStart"/>
      <w:r w:rsidR="00524E36">
        <w:t>untuk</w:t>
      </w:r>
      <w:proofErr w:type="spellEnd"/>
      <w:r w:rsidR="00524E36">
        <w:t xml:space="preserve"> </w:t>
      </w:r>
      <w:proofErr w:type="spellStart"/>
      <w:r w:rsidR="00524E36">
        <w:t>ke</w:t>
      </w:r>
      <w:proofErr w:type="spellEnd"/>
      <w:r w:rsidR="00524E36">
        <w:t xml:space="preserve"> website download line.</w:t>
      </w:r>
    </w:p>
    <w:p w14:paraId="1B26DE8F" w14:textId="0403E56B" w:rsidR="00524E36" w:rsidRDefault="00524E36" w:rsidP="00524E36">
      <w:pPr>
        <w:pStyle w:val="ListParagraph"/>
        <w:spacing w:line="360" w:lineRule="auto"/>
      </w:pPr>
      <w:r>
        <w:t xml:space="preserve">5. Sound Button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memutar</w:t>
      </w:r>
      <w:proofErr w:type="spellEnd"/>
      <w:r w:rsidR="00523C99">
        <w:t xml:space="preserve"> dan </w:t>
      </w:r>
      <w:proofErr w:type="spellStart"/>
      <w:r w:rsidR="00523C99">
        <w:t>menghentikan</w:t>
      </w:r>
      <w:proofErr w:type="spellEnd"/>
      <w:r>
        <w:t xml:space="preserve">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latar</w:t>
      </w:r>
      <w:proofErr w:type="spellEnd"/>
      <w:r w:rsidR="00523C99">
        <w:t xml:space="preserve">. Ketika </w:t>
      </w:r>
      <w:proofErr w:type="spellStart"/>
      <w:r w:rsidR="00523C99">
        <w:t>lagu</w:t>
      </w:r>
      <w:proofErr w:type="spellEnd"/>
      <w:r w:rsidR="00523C99">
        <w:t xml:space="preserve"> </w:t>
      </w:r>
      <w:proofErr w:type="spellStart"/>
      <w:r w:rsidR="00523C99">
        <w:t>latar</w:t>
      </w:r>
      <w:proofErr w:type="spellEnd"/>
      <w:r w:rsidR="00523C99">
        <w:t xml:space="preserve"> </w:t>
      </w:r>
      <w:proofErr w:type="spellStart"/>
      <w:r w:rsidR="00523C99">
        <w:t>berputar</w:t>
      </w:r>
      <w:proofErr w:type="spellEnd"/>
      <w:r w:rsidR="00523C99">
        <w:t xml:space="preserve"> </w:t>
      </w:r>
      <w:proofErr w:type="spellStart"/>
      <w:r w:rsidR="00523C99">
        <w:t>tanda</w:t>
      </w:r>
      <w:proofErr w:type="spellEnd"/>
      <w:r w:rsidR="00523C99">
        <w:t xml:space="preserve"> </w:t>
      </w:r>
      <w:proofErr w:type="spellStart"/>
      <w:r w:rsidR="00523C99">
        <w:t>silang</w:t>
      </w:r>
      <w:proofErr w:type="spellEnd"/>
      <w:r w:rsidR="00523C99">
        <w:t xml:space="preserve"> pada button </w:t>
      </w:r>
      <w:proofErr w:type="spellStart"/>
      <w:r w:rsidR="00523C99">
        <w:t>akan</w:t>
      </w:r>
      <w:proofErr w:type="spellEnd"/>
      <w:r w:rsidR="00523C99">
        <w:t xml:space="preserve"> </w:t>
      </w:r>
      <w:proofErr w:type="spellStart"/>
      <w:r w:rsidR="00523C99">
        <w:t>hilang</w:t>
      </w:r>
      <w:proofErr w:type="spellEnd"/>
      <w:r w:rsidR="00523C99">
        <w:t xml:space="preserve"> </w:t>
      </w:r>
      <w:proofErr w:type="spellStart"/>
      <w:r w:rsidR="00523C99">
        <w:t>menunjukkan</w:t>
      </w:r>
      <w:proofErr w:type="spellEnd"/>
      <w:r w:rsidR="00523C99">
        <w:t xml:space="preserve"> </w:t>
      </w:r>
      <w:proofErr w:type="spellStart"/>
      <w:r w:rsidR="00523C99">
        <w:t>lagu</w:t>
      </w:r>
      <w:proofErr w:type="spellEnd"/>
      <w:r w:rsidR="00523C99">
        <w:t xml:space="preserve"> </w:t>
      </w:r>
      <w:proofErr w:type="spellStart"/>
      <w:r w:rsidR="00523C99">
        <w:t>sedang</w:t>
      </w:r>
      <w:proofErr w:type="spellEnd"/>
      <w:r w:rsidR="00523C99">
        <w:t xml:space="preserve"> </w:t>
      </w:r>
      <w:proofErr w:type="spellStart"/>
      <w:r w:rsidR="00523C99">
        <w:t>bermain</w:t>
      </w:r>
      <w:proofErr w:type="spellEnd"/>
      <w:r w:rsidR="00523C99">
        <w:t xml:space="preserve">. Ketika button </w:t>
      </w:r>
      <w:proofErr w:type="spellStart"/>
      <w:r w:rsidR="00523C99">
        <w:t>dipencet</w:t>
      </w:r>
      <w:proofErr w:type="spellEnd"/>
      <w:r w:rsidR="00523C99">
        <w:t xml:space="preserve"> </w:t>
      </w:r>
      <w:proofErr w:type="spellStart"/>
      <w:r w:rsidR="00523C99">
        <w:t>lagi</w:t>
      </w:r>
      <w:proofErr w:type="spellEnd"/>
      <w:r w:rsidR="00523C99">
        <w:t xml:space="preserve"> </w:t>
      </w:r>
      <w:proofErr w:type="spellStart"/>
      <w:r w:rsidR="00523C99">
        <w:t>maka</w:t>
      </w:r>
      <w:proofErr w:type="spellEnd"/>
      <w:r w:rsidR="00523C99">
        <w:t xml:space="preserve"> </w:t>
      </w:r>
      <w:proofErr w:type="spellStart"/>
      <w:r w:rsidR="00523C99">
        <w:t>tanda</w:t>
      </w:r>
      <w:proofErr w:type="spellEnd"/>
      <w:r w:rsidR="00523C99">
        <w:t xml:space="preserve"> </w:t>
      </w:r>
      <w:proofErr w:type="spellStart"/>
      <w:r w:rsidR="00523C99">
        <w:t>silang</w:t>
      </w:r>
      <w:proofErr w:type="spellEnd"/>
      <w:r w:rsidR="00523C99">
        <w:t xml:space="preserve"> </w:t>
      </w:r>
      <w:proofErr w:type="spellStart"/>
      <w:r w:rsidR="00523C99">
        <w:t>akan</w:t>
      </w:r>
      <w:proofErr w:type="spellEnd"/>
      <w:r w:rsidR="00523C99">
        <w:t xml:space="preserve"> </w:t>
      </w:r>
      <w:proofErr w:type="spellStart"/>
      <w:r w:rsidR="00523C99">
        <w:t>muncul</w:t>
      </w:r>
      <w:proofErr w:type="spellEnd"/>
      <w:r w:rsidR="00523C99">
        <w:t xml:space="preserve"> </w:t>
      </w:r>
      <w:proofErr w:type="spellStart"/>
      <w:r w:rsidR="00523C99">
        <w:t>kembali</w:t>
      </w:r>
      <w:proofErr w:type="spellEnd"/>
      <w:r w:rsidR="00523C99">
        <w:t xml:space="preserve"> dan </w:t>
      </w:r>
      <w:proofErr w:type="spellStart"/>
      <w:r w:rsidR="00523C99">
        <w:t>suara</w:t>
      </w:r>
      <w:proofErr w:type="spellEnd"/>
      <w:r w:rsidR="00523C99">
        <w:t xml:space="preserve"> </w:t>
      </w:r>
      <w:proofErr w:type="spellStart"/>
      <w:r w:rsidR="00523C99">
        <w:t>latar</w:t>
      </w:r>
      <w:proofErr w:type="spellEnd"/>
      <w:r w:rsidR="00523C99">
        <w:t xml:space="preserve"> </w:t>
      </w:r>
      <w:proofErr w:type="spellStart"/>
      <w:r w:rsidR="00523C99">
        <w:t>akan</w:t>
      </w:r>
      <w:proofErr w:type="spellEnd"/>
      <w:r w:rsidR="00523C99">
        <w:t xml:space="preserve"> </w:t>
      </w:r>
      <w:proofErr w:type="spellStart"/>
      <w:r w:rsidR="00523C99">
        <w:t>terhenti</w:t>
      </w:r>
      <w:proofErr w:type="spellEnd"/>
      <w:r w:rsidR="00523C99">
        <w:t>.</w:t>
      </w:r>
    </w:p>
    <w:p w14:paraId="2484F584" w14:textId="65ABA804" w:rsidR="00523C99" w:rsidRPr="00E55C95" w:rsidRDefault="00523C99" w:rsidP="00524E36">
      <w:pPr>
        <w:pStyle w:val="ListParagraph"/>
        <w:spacing w:line="360" w:lineRule="auto"/>
      </w:pPr>
      <w:r>
        <w:t xml:space="preserve">6. Go </w:t>
      </w:r>
      <w:proofErr w:type="gramStart"/>
      <w:r>
        <w:t>To</w:t>
      </w:r>
      <w:proofErr w:type="gramEnd"/>
      <w:r>
        <w:t xml:space="preserve"> </w:t>
      </w:r>
      <w:proofErr w:type="spellStart"/>
      <w:r>
        <w:t>Kize</w:t>
      </w:r>
      <w:proofErr w:type="spellEnd"/>
      <w:r>
        <w:t xml:space="preserve"> Official Website Button</w:t>
      </w:r>
      <w:r w:rsidR="003D1C08">
        <w:t xml:space="preserve"> = button </w:t>
      </w:r>
      <w:proofErr w:type="spellStart"/>
      <w:r w:rsidR="003D1C08">
        <w:t>untuk</w:t>
      </w:r>
      <w:proofErr w:type="spellEnd"/>
      <w:r w:rsidR="003D1C08">
        <w:t xml:space="preserve"> </w:t>
      </w:r>
      <w:proofErr w:type="spellStart"/>
      <w:r w:rsidR="003D1C08">
        <w:t>ke</w:t>
      </w:r>
      <w:proofErr w:type="spellEnd"/>
      <w:r w:rsidR="003D1C08">
        <w:t xml:space="preserve"> official website line</w:t>
      </w:r>
    </w:p>
    <w:p w14:paraId="62B239BD" w14:textId="2CBDF218" w:rsidR="00B2372A" w:rsidRDefault="00524E36" w:rsidP="002F11B8">
      <w:pPr>
        <w:pStyle w:val="ListParagraph"/>
        <w:numPr>
          <w:ilvl w:val="0"/>
          <w:numId w:val="20"/>
        </w:numPr>
        <w:spacing w:line="360" w:lineRule="auto"/>
      </w:pPr>
      <w:r>
        <w:t>Page 2</w:t>
      </w:r>
    </w:p>
    <w:p w14:paraId="0DFD5FEF" w14:textId="68997B59" w:rsidR="00524E36" w:rsidRDefault="005B29EA" w:rsidP="005B29EA">
      <w:pPr>
        <w:pStyle w:val="ListParagraph"/>
        <w:spacing w:line="360" w:lineRule="auto"/>
        <w:ind w:left="284"/>
      </w:pPr>
      <w:r>
        <w:rPr>
          <w:noProof/>
        </w:rPr>
        <w:drawing>
          <wp:inline distT="0" distB="0" distL="0" distR="0" wp14:anchorId="631DF8DF" wp14:editId="0D82C530">
            <wp:extent cx="6280785" cy="47117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3291" w14:textId="6F54C69F" w:rsidR="00145871" w:rsidRDefault="00145871" w:rsidP="00145871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Tempat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921334">
        <w:t xml:space="preserve">menu </w:t>
      </w:r>
      <w:proofErr w:type="spellStart"/>
      <w:r w:rsidR="00921334">
        <w:t>interaktif</w:t>
      </w:r>
      <w:proofErr w:type="spellEnd"/>
      <w:r w:rsidR="00921334">
        <w:t xml:space="preserve"> </w:t>
      </w:r>
      <w:proofErr w:type="spellStart"/>
      <w:r w:rsidR="00921334">
        <w:t>kize</w:t>
      </w:r>
      <w:proofErr w:type="spellEnd"/>
      <w:r w:rsidR="00921334">
        <w:t xml:space="preserve"> friends dan </w:t>
      </w:r>
      <w:r>
        <w:t>video</w:t>
      </w:r>
    </w:p>
    <w:p w14:paraId="5D1FCA92" w14:textId="4B02EB02" w:rsidR="00145871" w:rsidRDefault="00145871" w:rsidP="00145871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Tombol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memutar</w:t>
      </w:r>
      <w:proofErr w:type="spellEnd"/>
      <w:r>
        <w:t xml:space="preserve"> video</w:t>
      </w:r>
      <w:r w:rsidR="003D1C08">
        <w:t xml:space="preserve"> dan menu </w:t>
      </w:r>
      <w:proofErr w:type="spellStart"/>
      <w:r w:rsidR="003D1C08">
        <w:t>interaktif</w:t>
      </w:r>
      <w:proofErr w:type="spellEnd"/>
      <w:r w:rsidR="003D1C08">
        <w:t xml:space="preserve"> </w:t>
      </w:r>
      <w:proofErr w:type="spellStart"/>
      <w:r w:rsidR="003D1C08">
        <w:t>kize</w:t>
      </w:r>
      <w:proofErr w:type="spellEnd"/>
      <w:r w:rsidR="003D1C08">
        <w:t xml:space="preserve"> friends</w:t>
      </w:r>
    </w:p>
    <w:p w14:paraId="555D563E" w14:textId="0E108059" w:rsidR="00DB1213" w:rsidRDefault="00DB1213" w:rsidP="00DB1213">
      <w:pPr>
        <w:spacing w:line="360" w:lineRule="auto"/>
      </w:pPr>
    </w:p>
    <w:p w14:paraId="2A1882EB" w14:textId="096327C6" w:rsidR="00DB1213" w:rsidRDefault="00DB1213" w:rsidP="00DB1213">
      <w:pPr>
        <w:spacing w:line="360" w:lineRule="auto"/>
      </w:pPr>
    </w:p>
    <w:p w14:paraId="3BF98576" w14:textId="6E81D1FC" w:rsidR="00DB1213" w:rsidRDefault="00DB1213" w:rsidP="00DB1213">
      <w:pPr>
        <w:spacing w:line="360" w:lineRule="auto"/>
      </w:pPr>
    </w:p>
    <w:p w14:paraId="0561B3C0" w14:textId="10398254" w:rsidR="00DB1213" w:rsidRDefault="00DB1213" w:rsidP="00DB1213">
      <w:pPr>
        <w:spacing w:line="360" w:lineRule="auto"/>
      </w:pPr>
    </w:p>
    <w:p w14:paraId="09497F20" w14:textId="639EA15A" w:rsidR="00DB1213" w:rsidRDefault="00DB1213" w:rsidP="00DB1213">
      <w:pPr>
        <w:spacing w:line="360" w:lineRule="auto"/>
      </w:pPr>
    </w:p>
    <w:p w14:paraId="57A0D269" w14:textId="4FB4E261" w:rsidR="00DB1213" w:rsidRDefault="00DB1213" w:rsidP="00DB1213">
      <w:pPr>
        <w:spacing w:line="360" w:lineRule="auto"/>
      </w:pPr>
    </w:p>
    <w:p w14:paraId="695D9414" w14:textId="77777777" w:rsidR="00DB1213" w:rsidRPr="00682E72" w:rsidRDefault="00DB1213" w:rsidP="00DB1213">
      <w:pPr>
        <w:spacing w:line="360" w:lineRule="auto"/>
      </w:pPr>
    </w:p>
    <w:p w14:paraId="79F230CD" w14:textId="70DAEE9D" w:rsidR="00DB1213" w:rsidRDefault="00DB1213" w:rsidP="002F11B8">
      <w:pPr>
        <w:pStyle w:val="ListParagraph"/>
        <w:numPr>
          <w:ilvl w:val="0"/>
          <w:numId w:val="20"/>
        </w:numPr>
        <w:spacing w:line="360" w:lineRule="auto"/>
      </w:pPr>
      <w:r>
        <w:t>Page 3</w:t>
      </w:r>
    </w:p>
    <w:p w14:paraId="0B8F3D4A" w14:textId="458E8EC3" w:rsidR="002F11B8" w:rsidRDefault="005B29EA" w:rsidP="005B29EA">
      <w:pPr>
        <w:pStyle w:val="ListParagraph"/>
        <w:spacing w:line="360" w:lineRule="auto"/>
        <w:ind w:hanging="294"/>
      </w:pPr>
      <w:r w:rsidRPr="005B29EA">
        <w:rPr>
          <w:noProof/>
        </w:rPr>
        <w:drawing>
          <wp:inline distT="0" distB="0" distL="0" distR="0" wp14:anchorId="0907ABC1" wp14:editId="60F584F4">
            <wp:extent cx="6280785" cy="4699000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E203" w14:textId="6050773E" w:rsidR="00DB1213" w:rsidRDefault="00DB1213" w:rsidP="00DB1213">
      <w:pPr>
        <w:pStyle w:val="ListParagraph"/>
        <w:spacing w:line="360" w:lineRule="auto"/>
      </w:pPr>
      <w:proofErr w:type="spellStart"/>
      <w:r>
        <w:t>Menampilkan</w:t>
      </w:r>
      <w:proofErr w:type="spellEnd"/>
      <w:r>
        <w:t xml:space="preserve"> chat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r w:rsidR="00467D23">
        <w:t>Christmas</w:t>
      </w:r>
    </w:p>
    <w:p w14:paraId="722C797B" w14:textId="09FB7745" w:rsidR="00467D23" w:rsidRDefault="00467D23" w:rsidP="00DB1213">
      <w:pPr>
        <w:pStyle w:val="ListParagraph"/>
        <w:spacing w:line="360" w:lineRule="auto"/>
      </w:pPr>
    </w:p>
    <w:p w14:paraId="0F1B3B35" w14:textId="22BB0904" w:rsidR="00467D23" w:rsidRDefault="00467D23" w:rsidP="00DB1213">
      <w:pPr>
        <w:pStyle w:val="ListParagraph"/>
        <w:spacing w:line="360" w:lineRule="auto"/>
      </w:pPr>
    </w:p>
    <w:p w14:paraId="7C55B118" w14:textId="7E77F354" w:rsidR="00467D23" w:rsidRDefault="00467D23" w:rsidP="00DB1213">
      <w:pPr>
        <w:pStyle w:val="ListParagraph"/>
        <w:spacing w:line="360" w:lineRule="auto"/>
      </w:pPr>
    </w:p>
    <w:p w14:paraId="5ABEE968" w14:textId="690D196A" w:rsidR="00467D23" w:rsidRDefault="00467D23" w:rsidP="00DB1213">
      <w:pPr>
        <w:pStyle w:val="ListParagraph"/>
        <w:spacing w:line="360" w:lineRule="auto"/>
      </w:pPr>
    </w:p>
    <w:p w14:paraId="3694E128" w14:textId="088E99B8" w:rsidR="00467D23" w:rsidRDefault="00467D23" w:rsidP="00DB1213">
      <w:pPr>
        <w:pStyle w:val="ListParagraph"/>
        <w:spacing w:line="360" w:lineRule="auto"/>
      </w:pPr>
    </w:p>
    <w:p w14:paraId="61ABE7AE" w14:textId="1AE3F520" w:rsidR="00467D23" w:rsidRDefault="00467D23" w:rsidP="00DB1213">
      <w:pPr>
        <w:pStyle w:val="ListParagraph"/>
        <w:spacing w:line="360" w:lineRule="auto"/>
      </w:pPr>
    </w:p>
    <w:p w14:paraId="363F8A38" w14:textId="3EA645A9" w:rsidR="00467D23" w:rsidRDefault="00467D23" w:rsidP="00DB1213">
      <w:pPr>
        <w:pStyle w:val="ListParagraph"/>
        <w:spacing w:line="360" w:lineRule="auto"/>
      </w:pPr>
    </w:p>
    <w:p w14:paraId="0BCB2A88" w14:textId="0C2B577C" w:rsidR="00467D23" w:rsidRDefault="00467D23" w:rsidP="00DB1213">
      <w:pPr>
        <w:pStyle w:val="ListParagraph"/>
        <w:spacing w:line="360" w:lineRule="auto"/>
      </w:pPr>
    </w:p>
    <w:p w14:paraId="75C7ECBC" w14:textId="11D1ED73" w:rsidR="00467D23" w:rsidRDefault="00467D23" w:rsidP="00DB1213">
      <w:pPr>
        <w:pStyle w:val="ListParagraph"/>
        <w:spacing w:line="360" w:lineRule="auto"/>
      </w:pPr>
    </w:p>
    <w:p w14:paraId="3D8EFFB6" w14:textId="31F4C608" w:rsidR="00467D23" w:rsidRDefault="00467D23" w:rsidP="00DB1213">
      <w:pPr>
        <w:pStyle w:val="ListParagraph"/>
        <w:spacing w:line="360" w:lineRule="auto"/>
      </w:pPr>
    </w:p>
    <w:p w14:paraId="165DDD60" w14:textId="2A0275C2" w:rsidR="00467D23" w:rsidRDefault="00467D23" w:rsidP="00DB1213">
      <w:pPr>
        <w:pStyle w:val="ListParagraph"/>
        <w:spacing w:line="360" w:lineRule="auto"/>
      </w:pPr>
    </w:p>
    <w:p w14:paraId="3B6C4AB3" w14:textId="447A89D9" w:rsidR="00467D23" w:rsidRDefault="00467D23" w:rsidP="00DB1213">
      <w:pPr>
        <w:pStyle w:val="ListParagraph"/>
        <w:spacing w:line="360" w:lineRule="auto"/>
      </w:pPr>
    </w:p>
    <w:p w14:paraId="2C0714FD" w14:textId="77777777" w:rsidR="00467D23" w:rsidRDefault="00467D23" w:rsidP="00DB1213">
      <w:pPr>
        <w:pStyle w:val="ListParagraph"/>
        <w:spacing w:line="360" w:lineRule="auto"/>
      </w:pPr>
    </w:p>
    <w:p w14:paraId="04A10624" w14:textId="7E6FB5FA" w:rsidR="00145871" w:rsidRDefault="00DB1213" w:rsidP="002F11B8">
      <w:pPr>
        <w:pStyle w:val="ListParagraph"/>
        <w:numPr>
          <w:ilvl w:val="0"/>
          <w:numId w:val="20"/>
        </w:numPr>
        <w:spacing w:line="360" w:lineRule="auto"/>
      </w:pPr>
      <w:r>
        <w:t>Page 4</w:t>
      </w:r>
    </w:p>
    <w:p w14:paraId="1EA53EB2" w14:textId="457DB459" w:rsidR="00DB1213" w:rsidRDefault="005B29EA" w:rsidP="005B29EA">
      <w:pPr>
        <w:pStyle w:val="ListParagraph"/>
        <w:spacing w:line="360" w:lineRule="auto"/>
        <w:ind w:hanging="294"/>
      </w:pPr>
      <w:r w:rsidRPr="005B29EA">
        <w:rPr>
          <w:noProof/>
        </w:rPr>
        <w:drawing>
          <wp:inline distT="0" distB="0" distL="0" distR="0" wp14:anchorId="027C887C" wp14:editId="7C96356D">
            <wp:extent cx="6280785" cy="471805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662" w14:textId="607D41CF" w:rsidR="00573378" w:rsidRDefault="005B29EA" w:rsidP="005B29EA">
      <w:pPr>
        <w:pStyle w:val="ListParagraph"/>
        <w:spacing w:line="360" w:lineRule="auto"/>
        <w:ind w:left="426"/>
      </w:pPr>
      <w:r w:rsidRPr="005B29EA">
        <w:rPr>
          <w:noProof/>
        </w:rPr>
        <w:lastRenderedPageBreak/>
        <w:drawing>
          <wp:inline distT="0" distB="0" distL="0" distR="0" wp14:anchorId="40527B5D" wp14:editId="0E2C068B">
            <wp:extent cx="6280785" cy="47053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730" w14:textId="49FE8EC8" w:rsidR="00145871" w:rsidRDefault="00467D23" w:rsidP="001E4CFF">
      <w:pPr>
        <w:spacing w:line="360" w:lineRule="auto"/>
      </w:pPr>
      <w:r>
        <w:tab/>
        <w:t xml:space="preserve">Download page </w:t>
      </w:r>
      <w:proofErr w:type="spellStart"/>
      <w:r>
        <w:t>menampilkan</w:t>
      </w:r>
      <w:proofErr w:type="spellEnd"/>
      <w:r>
        <w:t xml:space="preserve"> progress loading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</w:t>
      </w:r>
      <w:r w:rsidR="00573378">
        <w:t xml:space="preserve"> yang redirect </w:t>
      </w:r>
      <w:proofErr w:type="spellStart"/>
      <w:r w:rsidR="00573378">
        <w:t>ke</w:t>
      </w:r>
      <w:proofErr w:type="spellEnd"/>
      <w:r w:rsidR="00573378">
        <w:t xml:space="preserve"> website line</w:t>
      </w:r>
      <w:r>
        <w:t>.</w:t>
      </w:r>
    </w:p>
    <w:p w14:paraId="45B86D71" w14:textId="7582401E" w:rsidR="003D1C08" w:rsidRDefault="003D1C08" w:rsidP="001E4CFF">
      <w:pPr>
        <w:spacing w:line="360" w:lineRule="auto"/>
      </w:pPr>
    </w:p>
    <w:p w14:paraId="20E2AFD1" w14:textId="337FB493" w:rsidR="00187397" w:rsidRDefault="00187397" w:rsidP="001E4CFF">
      <w:pPr>
        <w:spacing w:line="360" w:lineRule="auto"/>
      </w:pPr>
    </w:p>
    <w:p w14:paraId="453F4877" w14:textId="27CBC7A3" w:rsidR="00187397" w:rsidRDefault="00187397" w:rsidP="001E4CFF">
      <w:pPr>
        <w:spacing w:line="360" w:lineRule="auto"/>
      </w:pPr>
    </w:p>
    <w:p w14:paraId="4FB679DA" w14:textId="266D7E88" w:rsidR="00187397" w:rsidRDefault="00187397" w:rsidP="001E4CFF">
      <w:pPr>
        <w:spacing w:line="360" w:lineRule="auto"/>
      </w:pPr>
    </w:p>
    <w:p w14:paraId="519BF52E" w14:textId="6719D461" w:rsidR="00187397" w:rsidRDefault="00187397" w:rsidP="001E4CFF">
      <w:pPr>
        <w:spacing w:line="360" w:lineRule="auto"/>
      </w:pPr>
    </w:p>
    <w:p w14:paraId="64F571F1" w14:textId="37210930" w:rsidR="00187397" w:rsidRDefault="00187397" w:rsidP="001E4CFF">
      <w:pPr>
        <w:spacing w:line="360" w:lineRule="auto"/>
      </w:pPr>
    </w:p>
    <w:p w14:paraId="096A39BA" w14:textId="4B354C64" w:rsidR="00187397" w:rsidRDefault="00187397" w:rsidP="001E4CFF">
      <w:pPr>
        <w:spacing w:line="360" w:lineRule="auto"/>
      </w:pPr>
    </w:p>
    <w:p w14:paraId="56C07E87" w14:textId="31C2F7F5" w:rsidR="00187397" w:rsidRDefault="00187397" w:rsidP="001E4CFF">
      <w:pPr>
        <w:spacing w:line="360" w:lineRule="auto"/>
      </w:pPr>
    </w:p>
    <w:p w14:paraId="1FAF2F99" w14:textId="1EC1BFE6" w:rsidR="00187397" w:rsidRDefault="00187397" w:rsidP="001E4CFF">
      <w:pPr>
        <w:spacing w:line="360" w:lineRule="auto"/>
      </w:pPr>
    </w:p>
    <w:p w14:paraId="09EBA0B1" w14:textId="2F805A61" w:rsidR="00187397" w:rsidRDefault="00187397" w:rsidP="001E4CFF">
      <w:pPr>
        <w:spacing w:line="360" w:lineRule="auto"/>
      </w:pPr>
    </w:p>
    <w:p w14:paraId="6A17F7EE" w14:textId="348F443F" w:rsidR="00187397" w:rsidRDefault="00187397" w:rsidP="001E4CFF">
      <w:pPr>
        <w:spacing w:line="360" w:lineRule="auto"/>
      </w:pPr>
    </w:p>
    <w:p w14:paraId="7739F61B" w14:textId="05A3661E" w:rsidR="00187397" w:rsidRDefault="00187397" w:rsidP="001E4CFF">
      <w:pPr>
        <w:spacing w:line="360" w:lineRule="auto"/>
      </w:pPr>
    </w:p>
    <w:p w14:paraId="68914D8F" w14:textId="77777777" w:rsidR="00187397" w:rsidRDefault="00187397" w:rsidP="001E4CFF">
      <w:pPr>
        <w:spacing w:line="360" w:lineRule="auto"/>
      </w:pPr>
    </w:p>
    <w:p w14:paraId="458D0F9D" w14:textId="521DDDFB" w:rsidR="00467D23" w:rsidRDefault="003D1C08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 xml:space="preserve">Menu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</w:t>
      </w:r>
    </w:p>
    <w:p w14:paraId="5ED9D201" w14:textId="4A040FD7" w:rsidR="003D1C08" w:rsidRDefault="00187397" w:rsidP="00F04AD2">
      <w:pPr>
        <w:pStyle w:val="ListParagraph"/>
        <w:spacing w:line="360" w:lineRule="auto"/>
        <w:ind w:hanging="720"/>
      </w:pPr>
      <w:r>
        <w:rPr>
          <w:noProof/>
        </w:rPr>
        <w:drawing>
          <wp:inline distT="0" distB="0" distL="0" distR="0" wp14:anchorId="7E4A0F6A" wp14:editId="1B55EA23">
            <wp:extent cx="6629400" cy="4957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25" cy="49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7DC1" w14:textId="3F108B5A" w:rsidR="00F04AD2" w:rsidRDefault="00F04AD2" w:rsidP="00F04AD2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video</w:t>
      </w:r>
    </w:p>
    <w:p w14:paraId="78BEE2F2" w14:textId="2F90C6F5" w:rsidR="00F04AD2" w:rsidRDefault="00F04AD2" w:rsidP="00F04AD2">
      <w:pPr>
        <w:pStyle w:val="ListParagraph"/>
        <w:spacing w:line="360" w:lineRule="auto"/>
        <w:ind w:left="4395" w:hanging="3969"/>
      </w:pPr>
      <w:r>
        <w:t xml:space="preserve">(2 – 8).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masing-masing </w:t>
      </w:r>
      <w:proofErr w:type="spellStart"/>
      <w:r>
        <w:t>karakter</w:t>
      </w:r>
      <w:proofErr w:type="spellEnd"/>
    </w:p>
    <w:p w14:paraId="602D71A7" w14:textId="73D701EF" w:rsidR="00F04AD2" w:rsidRDefault="00F04AD2" w:rsidP="00F04AD2">
      <w:pPr>
        <w:pStyle w:val="ListParagraph"/>
        <w:spacing w:line="360" w:lineRule="auto"/>
        <w:ind w:left="4395" w:hanging="3969"/>
      </w:pPr>
      <w:r>
        <w:t xml:space="preserve">9. </w:t>
      </w:r>
      <w:proofErr w:type="spellStart"/>
      <w:r>
        <w:t>Tombol</w:t>
      </w:r>
      <w:proofErr w:type="spellEnd"/>
      <w:r>
        <w:t xml:space="preserve"> Back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</w:t>
      </w:r>
    </w:p>
    <w:p w14:paraId="64A247FC" w14:textId="1F549792" w:rsidR="00DB5764" w:rsidRDefault="00F04AD2" w:rsidP="00DB5764">
      <w:pPr>
        <w:pStyle w:val="ListParagraph"/>
        <w:spacing w:line="360" w:lineRule="auto"/>
        <w:ind w:left="2410" w:hanging="1984"/>
      </w:pPr>
      <w:r>
        <w:t xml:space="preserve">10. </w:t>
      </w:r>
      <w:proofErr w:type="spellStart"/>
      <w:r>
        <w:t>Tombol</w:t>
      </w:r>
      <w:proofErr w:type="spellEnd"/>
      <w:r>
        <w:t xml:space="preserve"> Help =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pop up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menu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</w:t>
      </w:r>
      <w:r w:rsidR="00DB5764">
        <w:t xml:space="preserve"> </w:t>
      </w:r>
      <w:proofErr w:type="spellStart"/>
      <w:r w:rsidR="00DB5764">
        <w:t>seperti</w:t>
      </w:r>
      <w:proofErr w:type="spellEnd"/>
      <w:r w:rsidR="00DB5764">
        <w:t xml:space="preserve"> </w:t>
      </w:r>
      <w:proofErr w:type="spellStart"/>
      <w:r w:rsidR="00DB5764">
        <w:t>berikut</w:t>
      </w:r>
      <w:proofErr w:type="spellEnd"/>
      <w:r w:rsidR="00DB5764">
        <w:t>.</w:t>
      </w:r>
    </w:p>
    <w:p w14:paraId="0B478D7E" w14:textId="530BC748" w:rsidR="00DB5764" w:rsidRDefault="00DB5764" w:rsidP="00DB5764">
      <w:pPr>
        <w:pStyle w:val="ListParagraph"/>
        <w:spacing w:line="360" w:lineRule="auto"/>
        <w:ind w:left="2410" w:hanging="1984"/>
      </w:pPr>
    </w:p>
    <w:p w14:paraId="05E8EAF4" w14:textId="538A454B" w:rsidR="00DB5764" w:rsidRDefault="00DB5764" w:rsidP="00DB5764">
      <w:pPr>
        <w:pStyle w:val="ListParagraph"/>
        <w:spacing w:line="360" w:lineRule="auto"/>
        <w:ind w:left="2410" w:hanging="1984"/>
      </w:pPr>
    </w:p>
    <w:p w14:paraId="7A911FFD" w14:textId="2C8533A2" w:rsidR="00DB5764" w:rsidRDefault="00DB5764" w:rsidP="00DB5764">
      <w:pPr>
        <w:pStyle w:val="ListParagraph"/>
        <w:spacing w:line="360" w:lineRule="auto"/>
        <w:ind w:left="2410" w:hanging="1984"/>
      </w:pPr>
    </w:p>
    <w:p w14:paraId="0D1A981C" w14:textId="504A1DDF" w:rsidR="00DB5764" w:rsidRDefault="00DB5764" w:rsidP="00DB5764">
      <w:pPr>
        <w:pStyle w:val="ListParagraph"/>
        <w:spacing w:line="360" w:lineRule="auto"/>
        <w:ind w:left="2410" w:hanging="1984"/>
      </w:pPr>
    </w:p>
    <w:p w14:paraId="4668DA97" w14:textId="3F969FE2" w:rsidR="00DB5764" w:rsidRDefault="00DB5764" w:rsidP="00DB5764">
      <w:pPr>
        <w:pStyle w:val="ListParagraph"/>
        <w:spacing w:line="360" w:lineRule="auto"/>
        <w:ind w:left="2410" w:hanging="1984"/>
      </w:pPr>
    </w:p>
    <w:p w14:paraId="10807074" w14:textId="2A66D354" w:rsidR="00DB5764" w:rsidRDefault="00DB5764" w:rsidP="00DB5764">
      <w:pPr>
        <w:pStyle w:val="ListParagraph"/>
        <w:spacing w:line="360" w:lineRule="auto"/>
        <w:ind w:left="2410" w:hanging="1984"/>
      </w:pPr>
    </w:p>
    <w:p w14:paraId="45C61867" w14:textId="5BA30DEB" w:rsidR="00DB5764" w:rsidRDefault="00DB5764" w:rsidP="00DB5764">
      <w:pPr>
        <w:pStyle w:val="ListParagraph"/>
        <w:spacing w:line="360" w:lineRule="auto"/>
        <w:ind w:left="2410" w:hanging="1984"/>
      </w:pPr>
    </w:p>
    <w:p w14:paraId="1959DCCC" w14:textId="35A99AC7" w:rsidR="00DB5764" w:rsidRDefault="00DB5764" w:rsidP="00DB5764">
      <w:pPr>
        <w:pStyle w:val="ListParagraph"/>
        <w:spacing w:line="360" w:lineRule="auto"/>
        <w:ind w:left="2410" w:hanging="1984"/>
      </w:pPr>
      <w:r>
        <w:lastRenderedPageBreak/>
        <w:t>Pop up Help</w:t>
      </w:r>
    </w:p>
    <w:p w14:paraId="7E0FEF7F" w14:textId="3F1612B0" w:rsidR="00921334" w:rsidRDefault="00DB5764" w:rsidP="00DB5764">
      <w:pPr>
        <w:pStyle w:val="ListParagraph"/>
        <w:spacing w:line="360" w:lineRule="auto"/>
        <w:ind w:left="2410" w:hanging="1984"/>
      </w:pPr>
      <w:r w:rsidRPr="00DB5764">
        <w:rPr>
          <w:noProof/>
        </w:rPr>
        <w:drawing>
          <wp:inline distT="0" distB="0" distL="0" distR="0" wp14:anchorId="65654A74" wp14:editId="3EFF8321">
            <wp:extent cx="5638800" cy="42209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5" cy="42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3ED" w14:textId="6B56599C" w:rsidR="00DB5764" w:rsidRDefault="00DB5764" w:rsidP="00DB5764">
      <w:pPr>
        <w:pStyle w:val="ListParagraph"/>
        <w:spacing w:line="360" w:lineRule="auto"/>
        <w:ind w:left="2410" w:hanging="1984"/>
      </w:pPr>
    </w:p>
    <w:p w14:paraId="6AB8A098" w14:textId="47F5C8DA" w:rsidR="00DB5764" w:rsidRDefault="00DB5764" w:rsidP="00DB5764">
      <w:pPr>
        <w:pStyle w:val="ListParagraph"/>
        <w:spacing w:line="360" w:lineRule="auto"/>
        <w:ind w:left="2410" w:hanging="1984"/>
      </w:pPr>
    </w:p>
    <w:p w14:paraId="3B2720AC" w14:textId="671D3947" w:rsidR="00DB5764" w:rsidRDefault="00DB5764" w:rsidP="00DB5764">
      <w:pPr>
        <w:pStyle w:val="ListParagraph"/>
        <w:spacing w:line="360" w:lineRule="auto"/>
        <w:ind w:left="2410" w:hanging="1984"/>
      </w:pPr>
    </w:p>
    <w:p w14:paraId="672B4DFB" w14:textId="035B7353" w:rsidR="00DB5764" w:rsidRDefault="00DB5764" w:rsidP="00DB5764">
      <w:pPr>
        <w:pStyle w:val="ListParagraph"/>
        <w:spacing w:line="360" w:lineRule="auto"/>
        <w:ind w:left="2410" w:hanging="1984"/>
      </w:pPr>
    </w:p>
    <w:p w14:paraId="6663E229" w14:textId="20E822C7" w:rsidR="00DB5764" w:rsidRDefault="00DB5764" w:rsidP="00DB5764">
      <w:pPr>
        <w:pStyle w:val="ListParagraph"/>
        <w:spacing w:line="360" w:lineRule="auto"/>
        <w:ind w:left="2410" w:hanging="1984"/>
      </w:pPr>
    </w:p>
    <w:p w14:paraId="048AE4A5" w14:textId="5F7231D5" w:rsidR="00DB5764" w:rsidRDefault="00DB5764" w:rsidP="00DB5764">
      <w:pPr>
        <w:pStyle w:val="ListParagraph"/>
        <w:spacing w:line="360" w:lineRule="auto"/>
        <w:ind w:left="2410" w:hanging="1984"/>
      </w:pPr>
    </w:p>
    <w:p w14:paraId="3AEE9271" w14:textId="6D74DFA0" w:rsidR="00DB5764" w:rsidRDefault="00DB5764" w:rsidP="00DB5764">
      <w:pPr>
        <w:pStyle w:val="ListParagraph"/>
        <w:spacing w:line="360" w:lineRule="auto"/>
        <w:ind w:left="2410" w:hanging="1984"/>
      </w:pPr>
    </w:p>
    <w:p w14:paraId="37B3F084" w14:textId="0D1EC74E" w:rsidR="00DB5764" w:rsidRDefault="00DB5764" w:rsidP="00DB5764">
      <w:pPr>
        <w:pStyle w:val="ListParagraph"/>
        <w:spacing w:line="360" w:lineRule="auto"/>
        <w:ind w:left="2410" w:hanging="1984"/>
      </w:pPr>
    </w:p>
    <w:p w14:paraId="70D0BC85" w14:textId="12DD3B92" w:rsidR="00DB5764" w:rsidRDefault="00DB5764" w:rsidP="00DB5764">
      <w:pPr>
        <w:pStyle w:val="ListParagraph"/>
        <w:spacing w:line="360" w:lineRule="auto"/>
        <w:ind w:left="2410" w:hanging="1984"/>
      </w:pPr>
    </w:p>
    <w:p w14:paraId="4C431041" w14:textId="43D35AA4" w:rsidR="00DB5764" w:rsidRDefault="00DB5764" w:rsidP="00DB5764">
      <w:pPr>
        <w:pStyle w:val="ListParagraph"/>
        <w:spacing w:line="360" w:lineRule="auto"/>
        <w:ind w:left="2410" w:hanging="1984"/>
      </w:pPr>
    </w:p>
    <w:p w14:paraId="1E4914EE" w14:textId="74B4AFA5" w:rsidR="00DB5764" w:rsidRDefault="00DB5764" w:rsidP="00DB5764">
      <w:pPr>
        <w:pStyle w:val="ListParagraph"/>
        <w:spacing w:line="360" w:lineRule="auto"/>
        <w:ind w:left="2410" w:hanging="1984"/>
      </w:pPr>
    </w:p>
    <w:p w14:paraId="52C34E31" w14:textId="299B9461" w:rsidR="00DB5764" w:rsidRDefault="00DB5764" w:rsidP="00DB5764">
      <w:pPr>
        <w:pStyle w:val="ListParagraph"/>
        <w:spacing w:line="360" w:lineRule="auto"/>
        <w:ind w:left="2410" w:hanging="1984"/>
      </w:pPr>
    </w:p>
    <w:p w14:paraId="50981A44" w14:textId="7634720D" w:rsidR="00DB5764" w:rsidRDefault="00DB5764" w:rsidP="00DB5764">
      <w:pPr>
        <w:pStyle w:val="ListParagraph"/>
        <w:spacing w:line="360" w:lineRule="auto"/>
        <w:ind w:left="2410" w:hanging="1984"/>
      </w:pPr>
    </w:p>
    <w:p w14:paraId="55084446" w14:textId="39300C78" w:rsidR="00DB5764" w:rsidRDefault="00DB5764" w:rsidP="00DB5764">
      <w:pPr>
        <w:pStyle w:val="ListParagraph"/>
        <w:spacing w:line="360" w:lineRule="auto"/>
        <w:ind w:left="2410" w:hanging="1984"/>
      </w:pPr>
    </w:p>
    <w:p w14:paraId="035B25AC" w14:textId="5AC0F54D" w:rsidR="00DB5764" w:rsidRDefault="00DB5764" w:rsidP="00DB5764">
      <w:pPr>
        <w:pStyle w:val="ListParagraph"/>
        <w:spacing w:line="360" w:lineRule="auto"/>
        <w:ind w:left="2410" w:hanging="1984"/>
      </w:pPr>
    </w:p>
    <w:p w14:paraId="378F5F31" w14:textId="77777777" w:rsidR="00DB5764" w:rsidRDefault="00DB5764" w:rsidP="00DB5764">
      <w:pPr>
        <w:pStyle w:val="ListParagraph"/>
        <w:spacing w:line="360" w:lineRule="auto"/>
        <w:ind w:left="2410" w:hanging="1984"/>
      </w:pPr>
    </w:p>
    <w:p w14:paraId="73749963" w14:textId="61BE3B9B" w:rsidR="00F04AD2" w:rsidRDefault="00921334" w:rsidP="00921334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 xml:space="preserve">Video </w:t>
      </w:r>
      <w:proofErr w:type="spellStart"/>
      <w:r>
        <w:t>KiZe</w:t>
      </w:r>
      <w:proofErr w:type="spellEnd"/>
      <w:r>
        <w:t xml:space="preserve"> Friends</w:t>
      </w:r>
    </w:p>
    <w:p w14:paraId="4683631C" w14:textId="2F0F6BD9" w:rsidR="00921334" w:rsidRDefault="00921334" w:rsidP="00921334">
      <w:pPr>
        <w:pStyle w:val="ListParagraph"/>
        <w:spacing w:line="360" w:lineRule="auto"/>
        <w:ind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92371" wp14:editId="31DCE6D6">
                <wp:simplePos x="0" y="0"/>
                <wp:positionH relativeFrom="column">
                  <wp:posOffset>2476500</wp:posOffset>
                </wp:positionH>
                <wp:positionV relativeFrom="paragraph">
                  <wp:posOffset>1336040</wp:posOffset>
                </wp:positionV>
                <wp:extent cx="563880" cy="3581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968F8" w14:textId="33420345" w:rsidR="00921334" w:rsidRPr="00921334" w:rsidRDefault="00921334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921334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9237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95pt;margin-top:105.2pt;width:44.4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" filled="f" stroked="f" strokeweight=".5pt">
                <v:textbox>
                  <w:txbxContent>
                    <w:p w14:paraId="6AE968F8" w14:textId="33420345" w:rsidR="00921334" w:rsidRPr="00921334" w:rsidRDefault="00921334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921334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E7AAB4" wp14:editId="2FFE0A2F">
                <wp:simplePos x="0" y="0"/>
                <wp:positionH relativeFrom="column">
                  <wp:posOffset>2110740</wp:posOffset>
                </wp:positionH>
                <wp:positionV relativeFrom="paragraph">
                  <wp:posOffset>1267460</wp:posOffset>
                </wp:positionV>
                <wp:extent cx="403860" cy="396240"/>
                <wp:effectExtent l="0" t="0" r="1524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C5992" id="Rectangle 13" o:spid="_x0000_s1026" style="position:absolute;margin-left:166.2pt;margin-top:99.8pt;width:31.8pt;height:3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" filled="f" strokecolor="red" strokeweight="2pt"/>
            </w:pict>
          </mc:Fallback>
        </mc:AlternateContent>
      </w:r>
      <w:r w:rsidRPr="00921334">
        <w:rPr>
          <w:noProof/>
        </w:rPr>
        <w:drawing>
          <wp:inline distT="0" distB="0" distL="0" distR="0" wp14:anchorId="225CBE65" wp14:editId="3FAAA093">
            <wp:extent cx="6280785" cy="47015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6A3" w14:textId="46BF51E4" w:rsidR="00921334" w:rsidRDefault="00921334" w:rsidP="00921334">
      <w:pPr>
        <w:pStyle w:val="ListParagraph"/>
        <w:spacing w:line="360" w:lineRule="auto"/>
        <w:ind w:hanging="720"/>
      </w:pPr>
      <w:proofErr w:type="spellStart"/>
      <w:r>
        <w:t>Menampilkan</w:t>
      </w:r>
      <w:proofErr w:type="spellEnd"/>
      <w:r>
        <w:t xml:space="preserve"> video</w:t>
      </w:r>
      <w:r w:rsidR="00DB5764">
        <w:t xml:space="preserve"> </w:t>
      </w:r>
      <w:proofErr w:type="spellStart"/>
      <w:r w:rsidR="00DB5764">
        <w:t>setelah</w:t>
      </w:r>
      <w:proofErr w:type="spellEnd"/>
      <w:r w:rsidR="00DB5764">
        <w:t xml:space="preserve"> user </w:t>
      </w:r>
      <w:proofErr w:type="spellStart"/>
      <w:r w:rsidR="00DB5764">
        <w:t>menekan</w:t>
      </w:r>
      <w:proofErr w:type="spellEnd"/>
      <w:r w:rsidR="00DB5764">
        <w:t xml:space="preserve"> </w:t>
      </w:r>
      <w:proofErr w:type="spellStart"/>
      <w:r w:rsidR="00DB5764">
        <w:t>tombol</w:t>
      </w:r>
      <w:proofErr w:type="spellEnd"/>
      <w:r w:rsidR="00DB5764">
        <w:t xml:space="preserve"> </w:t>
      </w:r>
      <w:proofErr w:type="spellStart"/>
      <w:r w:rsidR="00DB5764">
        <w:t>kize</w:t>
      </w:r>
      <w:proofErr w:type="spellEnd"/>
      <w:r w:rsidR="00DB5764">
        <w:t xml:space="preserve"> friends pada menu </w:t>
      </w:r>
      <w:proofErr w:type="spellStart"/>
      <w:r w:rsidR="00DB5764">
        <w:t>interaktif</w:t>
      </w:r>
      <w:proofErr w:type="spellEnd"/>
      <w:r w:rsidR="00DB5764">
        <w:t xml:space="preserve"> </w:t>
      </w:r>
      <w:proofErr w:type="spellStart"/>
      <w:r w:rsidR="00DB5764">
        <w:t>kize</w:t>
      </w:r>
      <w:proofErr w:type="spellEnd"/>
      <w:r w:rsidR="00DB5764">
        <w:t xml:space="preserve"> friends</w:t>
      </w:r>
      <w:r>
        <w:t>.</w:t>
      </w:r>
    </w:p>
    <w:p w14:paraId="785EFFC9" w14:textId="2254A365" w:rsidR="00921334" w:rsidRDefault="00921334" w:rsidP="00921334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Tombol</w:t>
      </w:r>
      <w:proofErr w:type="spellEnd"/>
      <w:r>
        <w:t xml:space="preserve"> Back =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</w:t>
      </w:r>
    </w:p>
    <w:p w14:paraId="240D273F" w14:textId="2529B47C" w:rsidR="00921334" w:rsidRDefault="00921334" w:rsidP="00921334">
      <w:pPr>
        <w:pStyle w:val="ListParagraph"/>
        <w:spacing w:line="360" w:lineRule="auto"/>
      </w:pPr>
    </w:p>
    <w:p w14:paraId="4BFDB956" w14:textId="5FBBEC3C" w:rsidR="00DB5764" w:rsidRDefault="00DB5764" w:rsidP="00921334">
      <w:pPr>
        <w:pStyle w:val="ListParagraph"/>
        <w:spacing w:line="360" w:lineRule="auto"/>
      </w:pPr>
    </w:p>
    <w:p w14:paraId="4762AB63" w14:textId="2F55DCE4" w:rsidR="00DB5764" w:rsidRDefault="00DB5764" w:rsidP="00921334">
      <w:pPr>
        <w:pStyle w:val="ListParagraph"/>
        <w:spacing w:line="360" w:lineRule="auto"/>
      </w:pPr>
    </w:p>
    <w:p w14:paraId="0C07EE33" w14:textId="2749C610" w:rsidR="00DB5764" w:rsidRDefault="00DB5764" w:rsidP="00921334">
      <w:pPr>
        <w:pStyle w:val="ListParagraph"/>
        <w:spacing w:line="360" w:lineRule="auto"/>
      </w:pPr>
    </w:p>
    <w:p w14:paraId="54401BBE" w14:textId="3A753040" w:rsidR="00DB5764" w:rsidRDefault="00DB5764" w:rsidP="00921334">
      <w:pPr>
        <w:pStyle w:val="ListParagraph"/>
        <w:spacing w:line="360" w:lineRule="auto"/>
      </w:pPr>
    </w:p>
    <w:p w14:paraId="3CC8D420" w14:textId="7F7EB766" w:rsidR="00DB5764" w:rsidRDefault="00DB5764" w:rsidP="00921334">
      <w:pPr>
        <w:pStyle w:val="ListParagraph"/>
        <w:spacing w:line="360" w:lineRule="auto"/>
      </w:pPr>
    </w:p>
    <w:p w14:paraId="3B4EB3D9" w14:textId="555665F8" w:rsidR="00DB5764" w:rsidRDefault="00DB5764" w:rsidP="00921334">
      <w:pPr>
        <w:pStyle w:val="ListParagraph"/>
        <w:spacing w:line="360" w:lineRule="auto"/>
      </w:pPr>
    </w:p>
    <w:p w14:paraId="6E92C8A3" w14:textId="1028047D" w:rsidR="00DB5764" w:rsidRDefault="00DB5764" w:rsidP="00921334">
      <w:pPr>
        <w:pStyle w:val="ListParagraph"/>
        <w:spacing w:line="360" w:lineRule="auto"/>
      </w:pPr>
    </w:p>
    <w:p w14:paraId="6A40D8D8" w14:textId="54CBC177" w:rsidR="00DB5764" w:rsidRDefault="00DB5764" w:rsidP="00921334">
      <w:pPr>
        <w:pStyle w:val="ListParagraph"/>
        <w:spacing w:line="360" w:lineRule="auto"/>
      </w:pPr>
    </w:p>
    <w:p w14:paraId="27C9DAC2" w14:textId="05DA06DE" w:rsidR="00DB5764" w:rsidRDefault="00DB5764" w:rsidP="00921334">
      <w:pPr>
        <w:pStyle w:val="ListParagraph"/>
        <w:spacing w:line="360" w:lineRule="auto"/>
      </w:pPr>
    </w:p>
    <w:p w14:paraId="18462394" w14:textId="55CFAFB1" w:rsidR="00DB5764" w:rsidRDefault="00DB5764" w:rsidP="00921334">
      <w:pPr>
        <w:pStyle w:val="ListParagraph"/>
        <w:spacing w:line="360" w:lineRule="auto"/>
      </w:pPr>
    </w:p>
    <w:p w14:paraId="1B940BB8" w14:textId="77777777" w:rsidR="00DB5764" w:rsidRDefault="00DB5764" w:rsidP="00921334">
      <w:pPr>
        <w:pStyle w:val="ListParagraph"/>
        <w:spacing w:line="360" w:lineRule="auto"/>
      </w:pPr>
    </w:p>
    <w:p w14:paraId="58999496" w14:textId="1C47BC92" w:rsidR="00921334" w:rsidRDefault="00DB5764" w:rsidP="00921334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lastRenderedPageBreak/>
        <w:t>Informasi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</w:t>
      </w:r>
    </w:p>
    <w:p w14:paraId="0719F14D" w14:textId="4A5B10C4" w:rsidR="00DB5764" w:rsidRDefault="00DB5764" w:rsidP="00DB5764">
      <w:pPr>
        <w:pStyle w:val="ListParagraph"/>
        <w:spacing w:line="360" w:lineRule="auto"/>
        <w:ind w:hanging="720"/>
      </w:pPr>
      <w:r w:rsidRPr="00DB5764">
        <w:rPr>
          <w:noProof/>
        </w:rPr>
        <w:drawing>
          <wp:inline distT="0" distB="0" distL="0" distR="0" wp14:anchorId="4DAE6E39" wp14:editId="62605856">
            <wp:extent cx="6280785" cy="47066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4C3B" w14:textId="512B7C22" w:rsidR="00DB5764" w:rsidRDefault="00DB5764" w:rsidP="00DB5764">
      <w:pPr>
        <w:pStyle w:val="ListParagraph"/>
        <w:spacing w:line="360" w:lineRule="auto"/>
        <w:ind w:left="0"/>
      </w:pPr>
      <w:proofErr w:type="spellStart"/>
      <w:r>
        <w:t>Contoh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menu yang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menu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kize</w:t>
      </w:r>
      <w:proofErr w:type="spellEnd"/>
      <w:r>
        <w:t xml:space="preserve"> friends. Pada </w:t>
      </w:r>
      <w:proofErr w:type="spellStart"/>
      <w:r>
        <w:t>contoh</w:t>
      </w:r>
      <w:proofErr w:type="spellEnd"/>
      <w:r>
        <w:t xml:space="preserve"> ini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Brown </w:t>
      </w:r>
      <w:proofErr w:type="spellStart"/>
      <w:r>
        <w:t>sehingga</w:t>
      </w:r>
      <w:proofErr w:type="spellEnd"/>
      <w:r>
        <w:t xml:space="preserve"> menu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brown.</w:t>
      </w:r>
    </w:p>
    <w:p w14:paraId="0C45FE6B" w14:textId="77777777" w:rsidR="00DB5764" w:rsidRDefault="00DB5764" w:rsidP="00DB5764">
      <w:pPr>
        <w:pStyle w:val="ListParagraph"/>
        <w:spacing w:line="360" w:lineRule="auto"/>
        <w:ind w:left="0"/>
      </w:pPr>
    </w:p>
    <w:p w14:paraId="1FA54653" w14:textId="44422BDD" w:rsidR="001C544F" w:rsidRPr="001C544F" w:rsidRDefault="009F37DD" w:rsidP="001C544F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52A98AEB" w14:textId="66F4917E" w:rsidR="001C544F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>Brown image reference:</w:t>
      </w:r>
    </w:p>
    <w:p w14:paraId="401B994E" w14:textId="43F0EAAE" w:rsidR="00EB266E" w:rsidRDefault="00DB6088" w:rsidP="00EB266E">
      <w:pPr>
        <w:pStyle w:val="ListParagraph"/>
        <w:spacing w:line="360" w:lineRule="auto"/>
      </w:pPr>
      <w:hyperlink r:id="rId18" w:history="1">
        <w:r w:rsidR="00EB266E" w:rsidRPr="0042138A">
          <w:rPr>
            <w:rStyle w:val="Hyperlink"/>
          </w:rPr>
          <w:t>https://www.clipartmax.com/png/middle/445-4455229_bear-brown-line-friends-png.png</w:t>
        </w:r>
      </w:hyperlink>
    </w:p>
    <w:p w14:paraId="1BC9FE22" w14:textId="3014EC84" w:rsidR="00613D55" w:rsidRDefault="00613D55" w:rsidP="00613D55">
      <w:pPr>
        <w:pStyle w:val="ListParagraph"/>
        <w:numPr>
          <w:ilvl w:val="0"/>
          <w:numId w:val="27"/>
        </w:numPr>
        <w:spacing w:line="360" w:lineRule="auto"/>
        <w:ind w:left="709" w:hanging="283"/>
      </w:pPr>
      <w:r>
        <w:t>Brown running gif:</w:t>
      </w:r>
    </w:p>
    <w:p w14:paraId="14D71D2C" w14:textId="207C3373" w:rsidR="000B5263" w:rsidRDefault="00DB6088" w:rsidP="000B5263">
      <w:pPr>
        <w:pStyle w:val="ListParagraph"/>
        <w:spacing w:line="360" w:lineRule="auto"/>
        <w:ind w:left="709"/>
      </w:pPr>
      <w:hyperlink r:id="rId19" w:history="1">
        <w:r w:rsidR="000B5263" w:rsidRPr="0042138A">
          <w:rPr>
            <w:rStyle w:val="Hyperlink"/>
          </w:rPr>
          <w:t>https://tenor.com/view/brown-line-friends-run-brown-bear-thumbs-up-gif-17853776</w:t>
        </w:r>
      </w:hyperlink>
    </w:p>
    <w:p w14:paraId="0895AB0E" w14:textId="0D8DD2A8" w:rsidR="00613D55" w:rsidRDefault="00613D55" w:rsidP="00613D55">
      <w:pPr>
        <w:pStyle w:val="ListParagraph"/>
        <w:numPr>
          <w:ilvl w:val="0"/>
          <w:numId w:val="27"/>
        </w:numPr>
        <w:spacing w:line="360" w:lineRule="auto"/>
        <w:ind w:left="709" w:hanging="283"/>
      </w:pPr>
      <w:r>
        <w:t>Cony image:</w:t>
      </w:r>
    </w:p>
    <w:p w14:paraId="5E67B88C" w14:textId="6D7723E9" w:rsidR="00613D55" w:rsidRDefault="00DB6088" w:rsidP="00613D55">
      <w:pPr>
        <w:pStyle w:val="ListParagraph"/>
        <w:spacing w:line="360" w:lineRule="auto"/>
        <w:ind w:left="709"/>
      </w:pPr>
      <w:hyperlink r:id="rId20" w:history="1">
        <w:r w:rsidR="00613D55" w:rsidRPr="0042138A">
          <w:rPr>
            <w:rStyle w:val="Hyperlink"/>
          </w:rPr>
          <w:t>https://images-wixmp-ed30a86b8c4ca887773594c2.wixmp.com/f/ecd51263-bb0f-4465-af86-f7ed25e58e70/dev6xil-b7225cf5-4b2a-407d-916c-4356f93822b2.png?token=eyJ0eXAiOiJKV1QiLCJhbGciOiJIUzI1NiJ9.eyJzdWIiOiJ1cm46Y</w:t>
        </w:r>
        <w:r w:rsidR="00613D55" w:rsidRPr="0042138A">
          <w:rPr>
            <w:rStyle w:val="Hyperlink"/>
          </w:rPr>
          <w:lastRenderedPageBreak/>
          <w:t>XBwOjdlMGQxODg5ODIyNjQzNzNhNWYwZDQxNWVhMGQyNmUwIiwiaXNzIjoidXJuOmFwcDo3ZTBkMTg4OTgyMjY0MzczYTVmMGQ0MTVlYTBkMjZlMCIsIm9iaiI6W1t7InBhdGgiOiJcL2ZcL2VjZDUxMjYzLWJiMGYtNDQ2NS1hZjg2LWY3ZWQyNWU1OGU3MFwvZGV2NnhpbC1iNzIyNWNmNS00YjJhLTQwN2QtOTE2Yy00MzU2ZjkzODIyYjIucG5nIn1dXSwiYXVkIjpbInVybjpzZXJ2aWNlOmZpbGUuZG93bmxvYWQiXX0.-BeA9oqVU0-T2fhf2OjURgI-NJr4rLSFaUafOSUOnEs</w:t>
        </w:r>
      </w:hyperlink>
    </w:p>
    <w:p w14:paraId="24752F8A" w14:textId="354136E2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>Boss image:</w:t>
      </w:r>
    </w:p>
    <w:p w14:paraId="6CF196FD" w14:textId="75BF34B1" w:rsidR="00EB266E" w:rsidRDefault="00DB6088" w:rsidP="00EB266E">
      <w:pPr>
        <w:pStyle w:val="ListParagraph"/>
        <w:spacing w:line="360" w:lineRule="auto"/>
      </w:pPr>
      <w:hyperlink r:id="rId21" w:history="1">
        <w:r w:rsidR="00EB266E" w:rsidRPr="0042138A">
          <w:rPr>
            <w:rStyle w:val="Hyperlink"/>
          </w:rPr>
          <w:t>https://i.pinimg.com/originals/d0/bb/1d/d0bb1de1f56ffeec708621400bdb4ae3.jpg</w:t>
        </w:r>
      </w:hyperlink>
    </w:p>
    <w:p w14:paraId="69508CE1" w14:textId="2834E771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>Leonard image:</w:t>
      </w:r>
    </w:p>
    <w:p w14:paraId="4C4DC95B" w14:textId="0F84303C" w:rsidR="00EB266E" w:rsidRDefault="00DB6088" w:rsidP="00827299">
      <w:pPr>
        <w:pStyle w:val="ListParagraph"/>
        <w:spacing w:line="360" w:lineRule="auto"/>
      </w:pPr>
      <w:hyperlink r:id="rId22" w:history="1">
        <w:r w:rsidR="00EB266E" w:rsidRPr="0042138A">
          <w:rPr>
            <w:rStyle w:val="Hyperlink"/>
          </w:rPr>
          <w:t>https://sdl-stickershop.line.naver.jp/products/0/0/10/1103/android/stickers/18746.png;compress=true</w:t>
        </w:r>
      </w:hyperlink>
    </w:p>
    <w:p w14:paraId="628E6AB2" w14:textId="6C13F3A4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>Moon image:</w:t>
      </w:r>
    </w:p>
    <w:p w14:paraId="45998B6E" w14:textId="4794355B" w:rsidR="00EB266E" w:rsidRDefault="00DB6088" w:rsidP="00EB266E">
      <w:pPr>
        <w:pStyle w:val="ListParagraph"/>
        <w:spacing w:line="360" w:lineRule="auto"/>
      </w:pPr>
      <w:hyperlink r:id="rId23" w:history="1">
        <w:r w:rsidR="00EB266E" w:rsidRPr="0042138A">
          <w:rPr>
            <w:rStyle w:val="Hyperlink"/>
          </w:rPr>
          <w:t>https://images.f2fcdn.net/files/elvenza/110117/char-moon-name.png</w:t>
        </w:r>
      </w:hyperlink>
    </w:p>
    <w:p w14:paraId="6F60F0F8" w14:textId="32C4A1BB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>Sally image:</w:t>
      </w:r>
    </w:p>
    <w:p w14:paraId="19114EDA" w14:textId="11CD377B" w:rsidR="00EB266E" w:rsidRDefault="00DB6088" w:rsidP="00EB266E">
      <w:pPr>
        <w:pStyle w:val="ListParagraph"/>
        <w:spacing w:line="360" w:lineRule="auto"/>
      </w:pPr>
      <w:hyperlink r:id="rId24" w:history="1">
        <w:r w:rsidR="00EB266E" w:rsidRPr="0042138A">
          <w:rPr>
            <w:rStyle w:val="Hyperlink"/>
          </w:rPr>
          <w:t>https://stickershop.line-scdn.net/stickershop/v1/product/789/LINEStorePC/main.png;compress=true</w:t>
        </w:r>
      </w:hyperlink>
    </w:p>
    <w:p w14:paraId="435C2972" w14:textId="1D6855F1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proofErr w:type="gramStart"/>
      <w:r>
        <w:t>James</w:t>
      </w:r>
      <w:proofErr w:type="gramEnd"/>
      <w:r>
        <w:t xml:space="preserve"> image:</w:t>
      </w:r>
    </w:p>
    <w:p w14:paraId="16FED26D" w14:textId="4B5789AF" w:rsidR="00EB266E" w:rsidRDefault="00DB6088" w:rsidP="00EB266E">
      <w:pPr>
        <w:pStyle w:val="ListParagraph"/>
        <w:spacing w:line="360" w:lineRule="auto"/>
      </w:pPr>
      <w:hyperlink r:id="rId25" w:history="1">
        <w:r w:rsidR="00EB266E" w:rsidRPr="0042138A">
          <w:rPr>
            <w:rStyle w:val="Hyperlink"/>
          </w:rPr>
          <w:t>https://images.f2fcdn.net/files/elvenza/110117/char-james-name.png</w:t>
        </w:r>
      </w:hyperlink>
    </w:p>
    <w:p w14:paraId="222F1040" w14:textId="3E7B5C04" w:rsidR="00EB266E" w:rsidRDefault="00EB266E" w:rsidP="002F11B8">
      <w:pPr>
        <w:pStyle w:val="ListParagraph"/>
        <w:numPr>
          <w:ilvl w:val="0"/>
          <w:numId w:val="21"/>
        </w:numPr>
        <w:spacing w:line="360" w:lineRule="auto"/>
      </w:pPr>
      <w:r>
        <w:t xml:space="preserve">Character information page image: </w:t>
      </w:r>
    </w:p>
    <w:p w14:paraId="42FD4614" w14:textId="025EB4BE" w:rsidR="00755A44" w:rsidRPr="00755A44" w:rsidRDefault="00DB6088" w:rsidP="00755A44">
      <w:pPr>
        <w:pStyle w:val="ListParagraph"/>
        <w:spacing w:line="360" w:lineRule="auto"/>
        <w:rPr>
          <w:color w:val="D2611C" w:themeColor="hyperlink"/>
          <w:u w:val="single"/>
        </w:rPr>
      </w:pPr>
      <w:hyperlink r:id="rId26" w:history="1">
        <w:r w:rsidR="00EB266E" w:rsidRPr="0042138A">
          <w:rPr>
            <w:rStyle w:val="Hyperlink"/>
          </w:rPr>
          <w:t>https://line.fandom.com/wiki/LINE_Friends</w:t>
        </w:r>
      </w:hyperlink>
    </w:p>
    <w:p w14:paraId="1AF9F851" w14:textId="54E2755E" w:rsidR="00755A44" w:rsidRDefault="00755A44" w:rsidP="002F11B8">
      <w:pPr>
        <w:pStyle w:val="ListParagraph"/>
        <w:numPr>
          <w:ilvl w:val="0"/>
          <w:numId w:val="21"/>
        </w:numPr>
        <w:spacing w:line="360" w:lineRule="auto"/>
      </w:pPr>
      <w:r>
        <w:t>Line Friends Video:</w:t>
      </w:r>
    </w:p>
    <w:p w14:paraId="399A903A" w14:textId="10BB8EE8" w:rsidR="00755A44" w:rsidRDefault="00755A44" w:rsidP="00755A44">
      <w:pPr>
        <w:pStyle w:val="ListParagraph"/>
        <w:spacing w:line="360" w:lineRule="auto"/>
      </w:pPr>
      <w:hyperlink r:id="rId27" w:history="1">
        <w:r w:rsidRPr="00904F30">
          <w:rPr>
            <w:rStyle w:val="Hyperlink"/>
          </w:rPr>
          <w:t>https://www.youtube.com/watch?v=JshTxh4vgx0</w:t>
        </w:r>
      </w:hyperlink>
    </w:p>
    <w:p w14:paraId="07788DB6" w14:textId="3505C670" w:rsidR="00DA6BD6" w:rsidRDefault="001E4CFF" w:rsidP="002F11B8">
      <w:pPr>
        <w:pStyle w:val="ListParagraph"/>
        <w:numPr>
          <w:ilvl w:val="0"/>
          <w:numId w:val="21"/>
        </w:numPr>
        <w:spacing w:line="360" w:lineRule="auto"/>
      </w:pPr>
      <w:r>
        <w:t>Icon Chat:</w:t>
      </w:r>
      <w:r w:rsidR="00DA6BD6">
        <w:t xml:space="preserve"> </w:t>
      </w:r>
    </w:p>
    <w:p w14:paraId="29F512A2" w14:textId="4E80CE0D" w:rsidR="001E4CFF" w:rsidRDefault="00DB6088" w:rsidP="00DA6BD6">
      <w:pPr>
        <w:pStyle w:val="ListParagraph"/>
        <w:spacing w:line="360" w:lineRule="auto"/>
      </w:pPr>
      <w:hyperlink r:id="rId28" w:history="1">
        <w:r w:rsidR="00DA6BD6" w:rsidRPr="00C91039">
          <w:rPr>
            <w:rStyle w:val="Hyperlink"/>
          </w:rPr>
          <w:t>https://www.google.com/imgres?imgurl=https%3A%2F%2Fcdn-icons-png.flaticon.com%2F512%2F134%2F134914.png&amp;imgrefurl=https%3A%2F%2Fwww.flaticon.com%2Ffree-icon%2Fchat_134914&amp;tbnid=oPBkncJwT-RI-M&amp;vet=12ahUKEwiUlrGG3uf3AhXCmtgFHRmDC5wQMygAegUIARDgAQ..i&amp;docid=rr04voC_RYZSOM&amp;w=512&amp;h=512&amp;q=chat%20icon&amp;ved=2ahUKEwiUlrGG3uf3AhXCmtgFHRmDC5wQMygAegUIARDgAQ</w:t>
        </w:r>
      </w:hyperlink>
      <w:r w:rsidR="00DA6BD6">
        <w:t xml:space="preserve"> </w:t>
      </w:r>
    </w:p>
    <w:p w14:paraId="32D992D9" w14:textId="77777777" w:rsidR="00DA6BD6" w:rsidRDefault="001E4CFF" w:rsidP="00DA6BD6">
      <w:pPr>
        <w:pStyle w:val="ListParagraph"/>
        <w:numPr>
          <w:ilvl w:val="0"/>
          <w:numId w:val="21"/>
        </w:numPr>
        <w:spacing w:line="360" w:lineRule="auto"/>
      </w:pPr>
      <w:r>
        <w:t>Icon Download</w:t>
      </w:r>
      <w:r w:rsidR="00DA6BD6">
        <w:t xml:space="preserve">: </w:t>
      </w:r>
    </w:p>
    <w:p w14:paraId="4886F90C" w14:textId="348E9525" w:rsidR="00DA6BD6" w:rsidRDefault="00DB6088" w:rsidP="00DA6BD6">
      <w:pPr>
        <w:pStyle w:val="ListParagraph"/>
        <w:spacing w:line="360" w:lineRule="auto"/>
      </w:pPr>
      <w:hyperlink r:id="rId29" w:history="1">
        <w:r w:rsidR="00DA6BD6" w:rsidRPr="00C91039">
          <w:rPr>
            <w:rStyle w:val="Hyperlink"/>
          </w:rPr>
          <w:t>https://www.flaticon.com/premium-icon/download_2926214?k=1652845818619</w:t>
        </w:r>
      </w:hyperlink>
      <w:r w:rsidR="00DA6BD6">
        <w:t xml:space="preserve"> </w:t>
      </w:r>
    </w:p>
    <w:p w14:paraId="03901FEF" w14:textId="1EF728D9" w:rsidR="00DA6BD6" w:rsidRDefault="00DA6BD6" w:rsidP="00DA6BD6">
      <w:pPr>
        <w:pStyle w:val="ListParagraph"/>
        <w:numPr>
          <w:ilvl w:val="0"/>
          <w:numId w:val="21"/>
        </w:numPr>
        <w:spacing w:line="360" w:lineRule="auto"/>
      </w:pPr>
      <w:r>
        <w:t xml:space="preserve">chat bubble image: </w:t>
      </w:r>
      <w:hyperlink r:id="rId30" w:history="1">
        <w:r w:rsidRPr="00C91039">
          <w:rPr>
            <w:rStyle w:val="Hyperlink"/>
          </w:rPr>
          <w:t>https://www.google.com/url?sa=i&amp;url=https%3A%2F%2Fwww.pngkit.com%2Fbigpic%2Fu2t</w:t>
        </w:r>
        <w:r w:rsidRPr="00C91039">
          <w:rPr>
            <w:rStyle w:val="Hyperlink"/>
          </w:rPr>
          <w:lastRenderedPageBreak/>
          <w:t>4r5i1i1t4q8u2%2F&amp;psig=AOvVaw2i6T18W6EPeaWBONAK8Bi4&amp;ust=1652921584356000&amp;source=images&amp;cd=vfe&amp;ved=0CAwQjRxqFwoTCLDR3fTq5_cCFQAAAAAdAAAAABAI</w:t>
        </w:r>
      </w:hyperlink>
      <w:r>
        <w:t xml:space="preserve"> </w:t>
      </w:r>
    </w:p>
    <w:p w14:paraId="66135EB6" w14:textId="77777777" w:rsidR="00DA6BD6" w:rsidRDefault="00DA6BD6" w:rsidP="00DA6BD6">
      <w:pPr>
        <w:pStyle w:val="ListParagraph"/>
        <w:numPr>
          <w:ilvl w:val="0"/>
          <w:numId w:val="21"/>
        </w:numPr>
        <w:spacing w:line="360" w:lineRule="auto"/>
      </w:pPr>
      <w:r>
        <w:t>snowflake:</w:t>
      </w:r>
    </w:p>
    <w:p w14:paraId="0EB40546" w14:textId="77777777" w:rsidR="001C544F" w:rsidRDefault="00DB6088" w:rsidP="001C544F">
      <w:pPr>
        <w:pStyle w:val="ListParagraph"/>
        <w:spacing w:line="360" w:lineRule="auto"/>
      </w:pPr>
      <w:hyperlink r:id="rId31" w:history="1">
        <w:r w:rsidR="00DA6BD6" w:rsidRPr="00C91039">
          <w:rPr>
            <w:rStyle w:val="Hyperlink"/>
          </w:rPr>
          <w:t>https://www.google.com/url?sa=i&amp;url=https%3A%2F%2Fwww.pngall.com%2Fsnowflakes%2Fdownload%2F34598&amp;psig=AOvVaw1OmcjtdYjB21veVURULWmg&amp;ust=1652924187751000&amp;source=images&amp;cd=vfe&amp;ved=0CAwQjRxqFwoTCMCp1cr05_cCFQAAAAAdAAAAABAk</w:t>
        </w:r>
      </w:hyperlink>
      <w:r w:rsidR="00DA6BD6">
        <w:t xml:space="preserve"> </w:t>
      </w:r>
    </w:p>
    <w:p w14:paraId="21F5DAFA" w14:textId="5A75773D" w:rsidR="001C544F" w:rsidRDefault="00DA6BD6" w:rsidP="001C544F">
      <w:pPr>
        <w:pStyle w:val="ListParagraph"/>
        <w:numPr>
          <w:ilvl w:val="0"/>
          <w:numId w:val="27"/>
        </w:numPr>
        <w:spacing w:line="360" w:lineRule="auto"/>
        <w:ind w:left="709" w:hanging="283"/>
      </w:pPr>
      <w:r>
        <w:t>James image</w:t>
      </w:r>
      <w:r w:rsidR="001C544F">
        <w:t xml:space="preserve"> on download page</w:t>
      </w:r>
      <w:r>
        <w:t>:</w:t>
      </w:r>
    </w:p>
    <w:p w14:paraId="03B1DECD" w14:textId="51D2AAFD" w:rsidR="001C544F" w:rsidRDefault="00DB6088" w:rsidP="00F0781A">
      <w:pPr>
        <w:pStyle w:val="ListParagraph"/>
        <w:spacing w:line="360" w:lineRule="auto"/>
      </w:pPr>
      <w:hyperlink r:id="rId32" w:history="1">
        <w:r w:rsidR="008A74D1" w:rsidRPr="00C91039">
          <w:rPr>
            <w:rStyle w:val="Hyperlink"/>
          </w:rPr>
          <w:t>https://www.google.com/url?sa=i&amp;url=https%3A%2F%2Fappadvice.com%2Fapp%2Fjames-moon-emoji-stickers-line-friends%2F1214131699&amp;psig=AOvVaw0XEdkdivqqtDgFACzJ3H6g&amp;ust=1653311294369000&amp;source=images&amp;cd=vfe&amp;ved=0CAwQjRxqFwoTCMjV7NeW8_cCFQAAAAAdAAAAABAE</w:t>
        </w:r>
      </w:hyperlink>
      <w:r w:rsidR="008A74D1">
        <w:t xml:space="preserve"> </w:t>
      </w:r>
    </w:p>
    <w:p w14:paraId="19F68441" w14:textId="77777777" w:rsidR="00755A44" w:rsidRDefault="00755A44" w:rsidP="00755A44">
      <w:pPr>
        <w:spacing w:line="360" w:lineRule="auto"/>
      </w:pPr>
    </w:p>
    <w:p w14:paraId="51CEA717" w14:textId="77777777" w:rsidR="00722820" w:rsidRPr="00682E72" w:rsidRDefault="00722820" w:rsidP="00F0781A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61B615C9" w:rsidR="002F5E84" w:rsidRDefault="00FD2F15" w:rsidP="00A60661">
      <w:pPr>
        <w:pStyle w:val="ListParagraph"/>
        <w:numPr>
          <w:ilvl w:val="0"/>
          <w:numId w:val="22"/>
        </w:numPr>
        <w:spacing w:line="360" w:lineRule="auto"/>
      </w:pPr>
      <w:r>
        <w:t>2440111781</w:t>
      </w:r>
      <w:r w:rsidR="008A74D1">
        <w:t xml:space="preserve"> – Sebastianus Radhya</w:t>
      </w:r>
    </w:p>
    <w:p w14:paraId="26DF70A3" w14:textId="478C97F7" w:rsidR="00842715" w:rsidRPr="00682E72" w:rsidRDefault="008A74D1" w:rsidP="008D2C9B">
      <w:pPr>
        <w:pStyle w:val="ListParagraph"/>
        <w:numPr>
          <w:ilvl w:val="0"/>
          <w:numId w:val="22"/>
        </w:numPr>
        <w:spacing w:line="360" w:lineRule="auto"/>
      </w:pPr>
      <w:r>
        <w:t xml:space="preserve">2440035854 – </w:t>
      </w:r>
      <w:proofErr w:type="spellStart"/>
      <w:r>
        <w:t>Holyvia</w:t>
      </w:r>
      <w:proofErr w:type="spellEnd"/>
      <w:r>
        <w:t xml:space="preserve"> Marcella</w:t>
      </w:r>
    </w:p>
    <w:sectPr w:rsidR="00842715" w:rsidRPr="00682E72" w:rsidSect="00DF2179">
      <w:headerReference w:type="default" r:id="rId33"/>
      <w:footerReference w:type="default" r:id="rId34"/>
      <w:headerReference w:type="first" r:id="rId35"/>
      <w:footerReference w:type="first" r:id="rId3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29382" w14:textId="77777777" w:rsidR="00DB6088" w:rsidRDefault="00DB6088" w:rsidP="00273E4A">
      <w:r>
        <w:separator/>
      </w:r>
    </w:p>
  </w:endnote>
  <w:endnote w:type="continuationSeparator" w:id="0">
    <w:p w14:paraId="64942954" w14:textId="77777777" w:rsidR="00DB6088" w:rsidRDefault="00DB6088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C60C7" w14:textId="77777777" w:rsidR="00DB6088" w:rsidRDefault="00DB6088" w:rsidP="00273E4A">
      <w:r>
        <w:separator/>
      </w:r>
    </w:p>
  </w:footnote>
  <w:footnote w:type="continuationSeparator" w:id="0">
    <w:p w14:paraId="64F03C14" w14:textId="77777777" w:rsidR="00DB6088" w:rsidRDefault="00DB6088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C6779"/>
    <w:multiLevelType w:val="hybridMultilevel"/>
    <w:tmpl w:val="E89074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6C7426"/>
    <w:multiLevelType w:val="hybridMultilevel"/>
    <w:tmpl w:val="694E4E90"/>
    <w:lvl w:ilvl="0" w:tplc="176E5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F23C42"/>
    <w:multiLevelType w:val="hybridMultilevel"/>
    <w:tmpl w:val="10C80416"/>
    <w:lvl w:ilvl="0" w:tplc="2EEED9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BC45D8"/>
    <w:multiLevelType w:val="hybridMultilevel"/>
    <w:tmpl w:val="37BCAC2A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D414B02"/>
    <w:multiLevelType w:val="hybridMultilevel"/>
    <w:tmpl w:val="F27868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6"/>
  </w:num>
  <w:num w:numId="4">
    <w:abstractNumId w:val="13"/>
  </w:num>
  <w:num w:numId="5">
    <w:abstractNumId w:val="23"/>
  </w:num>
  <w:num w:numId="6">
    <w:abstractNumId w:val="15"/>
  </w:num>
  <w:num w:numId="7">
    <w:abstractNumId w:val="24"/>
  </w:num>
  <w:num w:numId="8">
    <w:abstractNumId w:val="0"/>
  </w:num>
  <w:num w:numId="9">
    <w:abstractNumId w:val="5"/>
  </w:num>
  <w:num w:numId="1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</w:num>
  <w:num w:numId="14">
    <w:abstractNumId w:val="8"/>
  </w:num>
  <w:num w:numId="15">
    <w:abstractNumId w:val="3"/>
  </w:num>
  <w:num w:numId="16">
    <w:abstractNumId w:val="22"/>
  </w:num>
  <w:num w:numId="17">
    <w:abstractNumId w:val="1"/>
  </w:num>
  <w:num w:numId="18">
    <w:abstractNumId w:val="19"/>
  </w:num>
  <w:num w:numId="19">
    <w:abstractNumId w:val="6"/>
  </w:num>
  <w:num w:numId="20">
    <w:abstractNumId w:val="21"/>
  </w:num>
  <w:num w:numId="21">
    <w:abstractNumId w:val="11"/>
  </w:num>
  <w:num w:numId="22">
    <w:abstractNumId w:val="10"/>
  </w:num>
  <w:num w:numId="23">
    <w:abstractNumId w:val="14"/>
  </w:num>
  <w:num w:numId="24">
    <w:abstractNumId w:val="7"/>
  </w:num>
  <w:num w:numId="25">
    <w:abstractNumId w:val="18"/>
  </w:num>
  <w:num w:numId="26">
    <w:abstractNumId w:val="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5263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871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87397"/>
    <w:rsid w:val="00195493"/>
    <w:rsid w:val="001955A6"/>
    <w:rsid w:val="001A12E2"/>
    <w:rsid w:val="001A300E"/>
    <w:rsid w:val="001B1583"/>
    <w:rsid w:val="001B3A2E"/>
    <w:rsid w:val="001B70B3"/>
    <w:rsid w:val="001C544F"/>
    <w:rsid w:val="001D339D"/>
    <w:rsid w:val="001D4810"/>
    <w:rsid w:val="001E07CD"/>
    <w:rsid w:val="001E4042"/>
    <w:rsid w:val="001E4CFF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1C08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125D"/>
    <w:rsid w:val="004633AF"/>
    <w:rsid w:val="0046440B"/>
    <w:rsid w:val="00467D23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23C99"/>
    <w:rsid w:val="00524E36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3378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29EA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13D55"/>
    <w:rsid w:val="00624367"/>
    <w:rsid w:val="00631C94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23A6"/>
    <w:rsid w:val="006F4D80"/>
    <w:rsid w:val="00701ECA"/>
    <w:rsid w:val="00720962"/>
    <w:rsid w:val="00720DD4"/>
    <w:rsid w:val="0072245D"/>
    <w:rsid w:val="00722820"/>
    <w:rsid w:val="0073481B"/>
    <w:rsid w:val="00736180"/>
    <w:rsid w:val="00737595"/>
    <w:rsid w:val="00740F48"/>
    <w:rsid w:val="00754320"/>
    <w:rsid w:val="00755A44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27299"/>
    <w:rsid w:val="0083459F"/>
    <w:rsid w:val="0083780E"/>
    <w:rsid w:val="00842715"/>
    <w:rsid w:val="00850F5F"/>
    <w:rsid w:val="008655F7"/>
    <w:rsid w:val="00866B23"/>
    <w:rsid w:val="008674E6"/>
    <w:rsid w:val="00873DDF"/>
    <w:rsid w:val="00876001"/>
    <w:rsid w:val="00876A58"/>
    <w:rsid w:val="008938FA"/>
    <w:rsid w:val="008939EF"/>
    <w:rsid w:val="00894072"/>
    <w:rsid w:val="00895B8D"/>
    <w:rsid w:val="008A74D1"/>
    <w:rsid w:val="008B08C6"/>
    <w:rsid w:val="008B212E"/>
    <w:rsid w:val="008B7541"/>
    <w:rsid w:val="008C1A4A"/>
    <w:rsid w:val="008D01E8"/>
    <w:rsid w:val="008D1B94"/>
    <w:rsid w:val="008D2C9B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1334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C7C31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5212C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A6BD6"/>
    <w:rsid w:val="00DB075A"/>
    <w:rsid w:val="00DB0A75"/>
    <w:rsid w:val="00DB1213"/>
    <w:rsid w:val="00DB5764"/>
    <w:rsid w:val="00DB6088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3340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C95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A2799"/>
    <w:rsid w:val="00EB05E7"/>
    <w:rsid w:val="00EB0F19"/>
    <w:rsid w:val="00EB266E"/>
    <w:rsid w:val="00EB5190"/>
    <w:rsid w:val="00EB7CD4"/>
    <w:rsid w:val="00EC681F"/>
    <w:rsid w:val="00ED2BD7"/>
    <w:rsid w:val="00ED5890"/>
    <w:rsid w:val="00EE1ED7"/>
    <w:rsid w:val="00EF17AC"/>
    <w:rsid w:val="00F02FDB"/>
    <w:rsid w:val="00F04AD2"/>
    <w:rsid w:val="00F0781A"/>
    <w:rsid w:val="00F1157F"/>
    <w:rsid w:val="00F22A92"/>
    <w:rsid w:val="00F2337B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2F15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DA6BD6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B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266E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clipartmax.com/png/middle/445-4455229_bear-brown-line-friends-png.png" TargetMode="External"/><Relationship Id="rId26" Type="http://schemas.openxmlformats.org/officeDocument/2006/relationships/hyperlink" Target="https://line.fandom.com/wiki/LINE_Friends" TargetMode="External"/><Relationship Id="rId21" Type="http://schemas.openxmlformats.org/officeDocument/2006/relationships/hyperlink" Target="https://i.pinimg.com/originals/d0/bb/1d/d0bb1de1f56ffeec708621400bdb4ae3.jp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mages.f2fcdn.net/files/elvenza/110117/char-james-name.png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mages-wixmp-ed30a86b8c4ca887773594c2.wixmp.com/f/ecd51263-bb0f-4465-af86-f7ed25e58e70/dev6xil-b7225cf5-4b2a-407d-916c-4356f93822b2.png?token=eyJ0eXAiOiJKV1QiLCJhbGciOiJIUzI1NiJ9.eyJzdWIiOiJ1cm46YXBwOjdlMGQxODg5ODIyNjQzNzNhNWYwZDQxNWVhMGQyNmUwIiwiaXNzIjoidXJuOmFwcDo3ZTBkMTg4OTgyMjY0MzczYTVmMGQ0MTVlYTBkMjZlMCIsIm9iaiI6W1t7InBhdGgiOiJcL2ZcL2VjZDUxMjYzLWJiMGYtNDQ2NS1hZjg2LWY3ZWQyNWU1OGU3MFwvZGV2NnhpbC1iNzIyNWNmNS00YjJhLTQwN2QtOTE2Yy00MzU2ZjkzODIyYjIucG5nIn1dXSwiYXVkIjpbInVybjpzZXJ2aWNlOmZpbGUuZG93bmxvYWQiXX0.-BeA9oqVU0-T2fhf2OjURgI-NJr4rLSFaUafOSUOnEs" TargetMode="External"/><Relationship Id="rId29" Type="http://schemas.openxmlformats.org/officeDocument/2006/relationships/hyperlink" Target="https://www.flaticon.com/premium-icon/download_2926214?k=165284581861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ickershop.line-scdn.net/stickershop/v1/product/789/LINEStorePC/main.png;compress=true" TargetMode="External"/><Relationship Id="rId32" Type="http://schemas.openxmlformats.org/officeDocument/2006/relationships/hyperlink" Target="https://www.google.com/url?sa=i&amp;url=https%3A%2F%2Fappadvice.com%2Fapp%2Fjames-moon-emoji-stickers-line-friends%2F1214131699&amp;psig=AOvVaw0XEdkdivqqtDgFACzJ3H6g&amp;ust=1653311294369000&amp;source=images&amp;cd=vfe&amp;ved=0CAwQjRxqFwoTCMjV7NeW8_cCFQAAAAAdAAAAABA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mages.f2fcdn.net/files/elvenza/110117/char-moon-name.png" TargetMode="External"/><Relationship Id="rId28" Type="http://schemas.openxmlformats.org/officeDocument/2006/relationships/hyperlink" Target="https://www.google.com/imgres?imgurl=https%3A%2F%2Fcdn-icons-png.flaticon.com%2F512%2F134%2F134914.png&amp;imgrefurl=https%3A%2F%2Fwww.flaticon.com%2Ffree-icon%2Fchat_134914&amp;tbnid=oPBkncJwT-RI-M&amp;vet=12ahUKEwiUlrGG3uf3AhXCmtgFHRmDC5wQMygAegUIARDgAQ..i&amp;docid=rr04voC_RYZSOM&amp;w=512&amp;h=512&amp;q=chat%20icon&amp;ved=2ahUKEwiUlrGG3uf3AhXCmtgFHRmDC5wQMygAegUIARDgAQ" TargetMode="External"/><Relationship Id="rId36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hyperlink" Target="https://tenor.com/view/brown-line-friends-run-brown-bear-thumbs-up-gif-17853776" TargetMode="External"/><Relationship Id="rId31" Type="http://schemas.openxmlformats.org/officeDocument/2006/relationships/hyperlink" Target="https://www.google.com/url?sa=i&amp;url=https%3A%2F%2Fwww.pngall.com%2Fsnowflakes%2Fdownload%2F34598&amp;psig=AOvVaw1OmcjtdYjB21veVURULWmg&amp;ust=1652924187751000&amp;source=images&amp;cd=vfe&amp;ved=0CAwQjRxqFwoTCMCp1cr05_cCFQAAAAAdAAAAABA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sdl-stickershop.line.naver.jp/products/0/0/10/1103/android/stickers/18746.png;compress=true" TargetMode="External"/><Relationship Id="rId27" Type="http://schemas.openxmlformats.org/officeDocument/2006/relationships/hyperlink" Target="https://www.youtube.com/watch?v=JshTxh4vgx0" TargetMode="External"/><Relationship Id="rId30" Type="http://schemas.openxmlformats.org/officeDocument/2006/relationships/hyperlink" Target="https://www.google.com/url?sa=i&amp;url=https%3A%2F%2Fwww.pngkit.com%2Fbigpic%2Fu2t4r5i1i1t4q8u2%2F&amp;psig=AOvVaw2i6T18W6EPeaWBONAK8Bi4&amp;ust=1652921584356000&amp;source=images&amp;cd=vfe&amp;ved=0CAwQjRxqFwoTCLDR3fTq5_cCFQAAAAAdAAAAABAI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3</TotalTime>
  <Pages>11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Sebastianus Radhya</cp:lastModifiedBy>
  <cp:revision>4</cp:revision>
  <dcterms:created xsi:type="dcterms:W3CDTF">2022-05-22T16:10:00Z</dcterms:created>
  <dcterms:modified xsi:type="dcterms:W3CDTF">2022-05-23T07:42:00Z</dcterms:modified>
</cp:coreProperties>
</file>